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:rsidRPr="00171382" w14:paraId="1FBB3084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alias w:val="Enter company name:"/>
              <w:tag w:val="Enter company name:"/>
              <w:id w:val="-1907209145"/>
              <w:placeholder>
                <w:docPart w:val="67C8775B05CA4399BE2A68A2BF57F452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p w14:paraId="3A1F1DBB" w14:textId="2698E0EC" w:rsidR="008049DB" w:rsidRDefault="00171382">
                <w:pPr>
                  <w:pStyle w:val="1"/>
                  <w:outlineLvl w:val="0"/>
                </w:pPr>
                <w:r>
                  <w:t>Aster Project</w:t>
                </w:r>
              </w:p>
            </w:sdtContent>
          </w:sdt>
          <w:p w14:paraId="56C46AF2" w14:textId="44681C8B" w:rsidR="008049DB" w:rsidRDefault="008049DB">
            <w:pPr>
              <w:pStyle w:val="Slogan"/>
            </w:pPr>
          </w:p>
          <w:p w14:paraId="7383D371" w14:textId="77777777" w:rsidR="00171382" w:rsidRPr="00666324" w:rsidRDefault="00171382" w:rsidP="00171382">
            <w:pPr>
              <w:spacing w:line="240" w:lineRule="auto"/>
              <w:jc w:val="both"/>
            </w:pPr>
            <w:r w:rsidRPr="00666324">
              <w:t xml:space="preserve">г Алматы, </w:t>
            </w:r>
            <w:hyperlink r:id="rId7" w:history="1">
              <w:r w:rsidRPr="00666324">
                <w:rPr>
                  <w:rStyle w:val="af2"/>
                </w:rPr>
                <w:t>Хусаинова улица, 281</w:t>
              </w:r>
            </w:hyperlink>
            <w:r w:rsidRPr="00666324">
              <w:rPr>
                <w:rFonts w:ascii="Arial" w:hAnsi="Arial" w:cs="Arial"/>
              </w:rPr>
              <w:t>​</w:t>
            </w:r>
            <w:r w:rsidRPr="00666324">
              <w:t>1 этаж</w:t>
            </w:r>
            <w:r w:rsidRPr="00171382">
              <w:t xml:space="preserve"> </w:t>
            </w:r>
            <w:r w:rsidRPr="00666324">
              <w:t xml:space="preserve">Бостандыкский район, Алматы, 050060/A15T8Y9  эл.адрес: </w:t>
            </w:r>
            <w:hyperlink r:id="rId8" w:history="1">
              <w:r w:rsidRPr="00666324">
                <w:rPr>
                  <w:rStyle w:val="af2"/>
                </w:rPr>
                <w:t>info@aster-project.kz</w:t>
              </w:r>
            </w:hyperlink>
            <w:r w:rsidRPr="00171382">
              <w:t xml:space="preserve"> </w:t>
            </w:r>
            <w:r w:rsidRPr="00666324">
              <w:t>БИН  140640020043</w:t>
            </w:r>
            <w:r w:rsidRPr="00666324">
              <w:rPr>
                <w:lang w:val="kk-KZ"/>
              </w:rPr>
              <w:t xml:space="preserve"> в</w:t>
            </w:r>
            <w:r w:rsidRPr="00666324">
              <w:t xml:space="preserve"> АО «Банк Центр Кредит»</w:t>
            </w:r>
            <w:r w:rsidRPr="00666324">
              <w:rPr>
                <w:lang w:val="kk-KZ"/>
              </w:rPr>
              <w:t xml:space="preserve"> </w:t>
            </w:r>
            <w:r w:rsidRPr="00666324">
              <w:t xml:space="preserve">БСК/БИК (SWIFT) KCJBKZKX;  </w:t>
            </w:r>
            <w:r w:rsidRPr="00666324">
              <w:rPr>
                <w:lang w:val="kk-KZ"/>
              </w:rPr>
              <w:t xml:space="preserve">ИИК </w:t>
            </w:r>
            <w:r w:rsidRPr="00666324">
              <w:t>KZ858562203116747548 (KZT);</w:t>
            </w:r>
            <w:r w:rsidRPr="00666324">
              <w:rPr>
                <w:lang w:val="kk-KZ"/>
              </w:rPr>
              <w:t xml:space="preserve"> КБ</w:t>
            </w:r>
            <w:r w:rsidRPr="00666324">
              <w:t xml:space="preserve">Е </w:t>
            </w:r>
            <w:bookmarkStart w:id="0" w:name="_GoBack"/>
            <w:r w:rsidRPr="00666324">
              <w:t>17</w:t>
            </w:r>
            <w:bookmarkEnd w:id="0"/>
          </w:p>
          <w:p w14:paraId="7CB50D58" w14:textId="3B27736C" w:rsidR="008049DB" w:rsidRDefault="008049DB"/>
        </w:tc>
        <w:tc>
          <w:tcPr>
            <w:tcW w:w="5048" w:type="dxa"/>
          </w:tcPr>
          <w:p w14:paraId="48CDE81F" w14:textId="442D7DE3" w:rsidR="008049DB" w:rsidRPr="00171382" w:rsidRDefault="0017138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Ценовое</w:t>
            </w:r>
            <w:r w:rsidRPr="00171382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предложение</w:t>
            </w:r>
          </w:p>
          <w:p w14:paraId="1E4ED08B" w14:textId="3099D4AD" w:rsidR="008049DB" w:rsidRPr="00125137" w:rsidRDefault="00714D39" w:rsidP="00714D39">
            <w:pPr>
              <w:pStyle w:val="2"/>
              <w:ind w:right="90"/>
              <w:outlineLvl w:val="1"/>
              <w:rPr>
                <w:color w:val="EE0000"/>
                <w:lang w:val="ru-RU"/>
              </w:rPr>
            </w:pPr>
            <w:r w:rsidRPr="00125137">
              <w:rPr>
                <w:color w:val="EE0000"/>
                <w:lang w:val="ru-RU"/>
              </w:rPr>
              <w:t>№</w:t>
            </w:r>
            <w:r w:rsidR="00CE7F7E" w:rsidRPr="00125137">
              <w:rPr>
                <w:color w:val="EE0000"/>
                <w:lang w:val="ru-RU"/>
              </w:rPr>
              <w:t xml:space="preserve"> </w:t>
            </w:r>
            <w:r w:rsidR="00171382" w:rsidRPr="00125137">
              <w:rPr>
                <w:color w:val="EE0000"/>
                <w:lang w:val="ru-RU"/>
              </w:rPr>
              <w:t>12</w:t>
            </w:r>
          </w:p>
          <w:p w14:paraId="50A331D2" w14:textId="3AE168F8" w:rsidR="008049DB" w:rsidRPr="00171382" w:rsidRDefault="00A2338A">
            <w:pPr>
              <w:pStyle w:val="2"/>
              <w:outlineLvl w:val="1"/>
              <w:rPr>
                <w:lang w:val="ru-RU"/>
              </w:rPr>
            </w:pPr>
            <w:sdt>
              <w:sdtPr>
                <w:rPr>
                  <w:color w:val="EE0000"/>
                </w:rPr>
                <w:alias w:val="Date:"/>
                <w:tag w:val="Date:"/>
                <w:id w:val="677780987"/>
                <w:placeholder>
                  <w:docPart w:val="D48A38F834FE4CB3B0F9B0B93B619FE3"/>
                </w:placeholder>
                <w:temporary/>
                <w:showingPlcHdr/>
                <w15:appearance w15:val="hidden"/>
              </w:sdtPr>
              <w:sdtEndPr/>
              <w:sdtContent>
                <w:r w:rsidR="00CE7F7E" w:rsidRPr="00125137">
                  <w:rPr>
                    <w:color w:val="EE0000"/>
                  </w:rPr>
                  <w:t>Date:</w:t>
                </w:r>
              </w:sdtContent>
            </w:sdt>
            <w:r w:rsidR="006A3739" w:rsidRPr="00125137">
              <w:rPr>
                <w:color w:val="EE0000"/>
                <w:lang w:val="ru-RU"/>
              </w:rPr>
              <w:t xml:space="preserve"> </w:t>
            </w:r>
            <w:r w:rsidR="00171382" w:rsidRPr="00125137">
              <w:rPr>
                <w:color w:val="EE0000"/>
                <w:lang w:val="ru-RU"/>
              </w:rPr>
              <w:t>04</w:t>
            </w:r>
            <w:r w:rsidR="00171382" w:rsidRPr="00125137">
              <w:rPr>
                <w:rFonts w:eastAsia="Gulim"/>
                <w:color w:val="EE0000"/>
                <w:lang w:val="ru-RU" w:eastAsia="ko-KR"/>
              </w:rPr>
              <w:t>.</w:t>
            </w:r>
            <w:r w:rsidR="00171382" w:rsidRPr="00125137">
              <w:rPr>
                <w:color w:val="EE0000"/>
                <w:lang w:val="ru-RU"/>
              </w:rPr>
              <w:t>05.2026</w:t>
            </w:r>
          </w:p>
        </w:tc>
      </w:tr>
      <w:tr w:rsidR="008049DB" w14:paraId="397FCC94" w14:textId="77777777" w:rsidTr="00907574">
        <w:trPr>
          <w:trHeight w:val="1440"/>
        </w:trPr>
        <w:tc>
          <w:tcPr>
            <w:tcW w:w="5032" w:type="dxa"/>
          </w:tcPr>
          <w:p w14:paraId="6B40E8A7" w14:textId="64760B43" w:rsidR="008049DB" w:rsidRPr="00171382" w:rsidRDefault="00171382">
            <w:pPr>
              <w:pStyle w:val="3"/>
              <w:outlineLvl w:val="2"/>
              <w:rPr>
                <w:rFonts w:eastAsia="Gulim"/>
                <w:lang w:val="ru-RU" w:eastAsia="ko-KR"/>
              </w:rPr>
            </w:pPr>
            <w:r>
              <w:rPr>
                <w:rFonts w:eastAsia="Gulim"/>
                <w:lang w:val="ru-RU" w:eastAsia="ko-KR"/>
              </w:rPr>
              <w:t>Кому:</w:t>
            </w:r>
          </w:p>
          <w:p w14:paraId="63FA6606" w14:textId="77777777" w:rsidR="00594CA7" w:rsidRPr="00125137" w:rsidRDefault="00594CA7" w:rsidP="00594CA7">
            <w:pPr>
              <w:rPr>
                <w:color w:val="EE0000"/>
                <w:lang w:val="ru-RU"/>
              </w:rPr>
            </w:pPr>
            <w:r w:rsidRPr="00125137">
              <w:rPr>
                <w:color w:val="EE0000"/>
                <w:lang w:val="ru-RU"/>
              </w:rPr>
              <w:t>КГП на ПХВ "Центр перинатологии и детской кардиохирургии"</w:t>
            </w:r>
          </w:p>
          <w:p w14:paraId="56824E5C" w14:textId="31CA1BA1" w:rsidR="008049DB" w:rsidRPr="00125137" w:rsidRDefault="00171382">
            <w:pPr>
              <w:rPr>
                <w:color w:val="EE0000"/>
                <w:lang w:val="ru-RU"/>
              </w:rPr>
            </w:pPr>
            <w:r w:rsidRPr="00125137">
              <w:rPr>
                <w:color w:val="EE0000"/>
                <w:lang w:val="ru-RU"/>
              </w:rPr>
              <w:t>Директор:</w:t>
            </w:r>
            <w:r w:rsidRPr="00125137">
              <w:rPr>
                <w:rFonts w:ascii="Roboto-Bold" w:hAnsi="Roboto-Bold"/>
                <w:b/>
                <w:bCs/>
                <w:color w:val="EE0000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125137">
              <w:rPr>
                <w:color w:val="EE0000"/>
                <w:lang w:val="ru-RU"/>
              </w:rPr>
              <w:t>Нурланова</w:t>
            </w:r>
            <w:proofErr w:type="spellEnd"/>
            <w:r w:rsidRPr="00125137">
              <w:rPr>
                <w:color w:val="EE0000"/>
                <w:lang w:val="ru-RU"/>
              </w:rPr>
              <w:t xml:space="preserve"> Гульнара </w:t>
            </w:r>
            <w:proofErr w:type="spellStart"/>
            <w:r w:rsidRPr="00125137">
              <w:rPr>
                <w:color w:val="EE0000"/>
                <w:lang w:val="ru-RU"/>
              </w:rPr>
              <w:t>Казтаевна</w:t>
            </w:r>
            <w:proofErr w:type="spellEnd"/>
          </w:p>
          <w:p w14:paraId="60050D1E" w14:textId="225758CC" w:rsidR="008049DB" w:rsidRPr="00125137" w:rsidRDefault="00171382">
            <w:pPr>
              <w:rPr>
                <w:color w:val="EE0000"/>
                <w:lang w:val="ru-RU"/>
              </w:rPr>
            </w:pPr>
            <w:r w:rsidRPr="00125137">
              <w:rPr>
                <w:color w:val="EE0000"/>
                <w:lang w:val="ru-RU"/>
              </w:rPr>
              <w:t>Адрес: г. Алматы, ул. Басенова, 2</w:t>
            </w:r>
          </w:p>
          <w:p w14:paraId="3CD50EBE" w14:textId="34FE06AF" w:rsidR="00616194" w:rsidRPr="00125137" w:rsidRDefault="00171382">
            <w:pPr>
              <w:rPr>
                <w:color w:val="EE0000"/>
              </w:rPr>
            </w:pPr>
            <w:r w:rsidRPr="00125137">
              <w:rPr>
                <w:color w:val="EE0000"/>
              </w:rPr>
              <w:t>+7 (727) 337-87-87</w:t>
            </w:r>
          </w:p>
          <w:p w14:paraId="54A35681" w14:textId="13DDCFEE" w:rsidR="008049DB" w:rsidRDefault="008049DB"/>
        </w:tc>
        <w:tc>
          <w:tcPr>
            <w:tcW w:w="5048" w:type="dxa"/>
          </w:tcPr>
          <w:p w14:paraId="6F3759E0" w14:textId="7484D6CB" w:rsidR="008049DB" w:rsidRDefault="008049DB"/>
        </w:tc>
      </w:tr>
    </w:tbl>
    <w:tbl>
      <w:tblPr>
        <w:tblStyle w:val="-1"/>
        <w:tblW w:w="5206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696"/>
        <w:gridCol w:w="2192"/>
        <w:gridCol w:w="2061"/>
        <w:gridCol w:w="1363"/>
        <w:gridCol w:w="1413"/>
        <w:gridCol w:w="1760"/>
      </w:tblGrid>
      <w:tr w:rsidR="00966901" w:rsidRPr="00966901" w14:paraId="015D0E42" w14:textId="77777777" w:rsidTr="00D27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</w:tcPr>
          <w:p w14:paraId="0806EC3B" w14:textId="666539F8" w:rsidR="00966901" w:rsidRPr="00966901" w:rsidRDefault="00171382" w:rsidP="002558FA">
            <w:pPr>
              <w:pStyle w:val="4"/>
              <w:outlineLvl w:val="3"/>
            </w:pPr>
            <w:r>
              <w:rPr>
                <w:lang w:val="ru-RU"/>
              </w:rPr>
              <w:t>Отправитель</w:t>
            </w:r>
          </w:p>
        </w:tc>
        <w:tc>
          <w:tcPr>
            <w:tcW w:w="2192" w:type="dxa"/>
            <w:tcBorders>
              <w:bottom w:val="none" w:sz="0" w:space="0" w:color="auto"/>
            </w:tcBorders>
          </w:tcPr>
          <w:p w14:paraId="0CA13F45" w14:textId="2E957734" w:rsidR="00966901" w:rsidRPr="00966901" w:rsidRDefault="00171382" w:rsidP="002558FA">
            <w:pPr>
              <w:pStyle w:val="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контактный номер</w:t>
            </w:r>
          </w:p>
        </w:tc>
        <w:tc>
          <w:tcPr>
            <w:tcW w:w="2061" w:type="dxa"/>
            <w:tcBorders>
              <w:bottom w:val="none" w:sz="0" w:space="0" w:color="auto"/>
            </w:tcBorders>
          </w:tcPr>
          <w:p w14:paraId="2104F783" w14:textId="544F9DEB" w:rsidR="00966901" w:rsidRPr="00966901" w:rsidRDefault="00171382" w:rsidP="002558FA">
            <w:pPr>
              <w:pStyle w:val="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Закзчик</w:t>
            </w:r>
          </w:p>
        </w:tc>
        <w:tc>
          <w:tcPr>
            <w:tcW w:w="1363" w:type="dxa"/>
            <w:tcBorders>
              <w:bottom w:val="none" w:sz="0" w:space="0" w:color="auto"/>
            </w:tcBorders>
          </w:tcPr>
          <w:p w14:paraId="56980DF7" w14:textId="75C21F50" w:rsidR="00966901" w:rsidRPr="00966901" w:rsidRDefault="00171382" w:rsidP="002558FA">
            <w:pPr>
              <w:pStyle w:val="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пункт отправки</w:t>
            </w:r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225CB179" w14:textId="79FFE67A" w:rsidR="00966901" w:rsidRPr="00966901" w:rsidRDefault="00171382" w:rsidP="002558FA">
            <w:pPr>
              <w:pStyle w:val="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пункт доставки</w:t>
            </w:r>
          </w:p>
        </w:tc>
        <w:tc>
          <w:tcPr>
            <w:tcW w:w="1760" w:type="dxa"/>
            <w:tcBorders>
              <w:bottom w:val="none" w:sz="0" w:space="0" w:color="auto"/>
            </w:tcBorders>
          </w:tcPr>
          <w:p w14:paraId="59112248" w14:textId="6BC68022" w:rsidR="00966901" w:rsidRPr="00966901" w:rsidRDefault="00171382" w:rsidP="002558FA">
            <w:pPr>
              <w:pStyle w:val="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>Условия поставки</w:t>
            </w:r>
          </w:p>
        </w:tc>
      </w:tr>
      <w:tr w:rsidR="00966901" w14:paraId="15DD0019" w14:textId="77777777" w:rsidTr="00D273CB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9F8B53E" w14:textId="325037CE" w:rsidR="00966901" w:rsidRPr="00594CA7" w:rsidRDefault="00594CA7" w:rsidP="00966901">
            <w:pPr>
              <w:spacing w:line="264" w:lineRule="auto"/>
              <w:rPr>
                <w:rFonts w:eastAsia="Gulim"/>
                <w:lang w:val="ru-RU" w:eastAsia="ko-KR"/>
              </w:rPr>
            </w:pPr>
            <w:r>
              <w:t xml:space="preserve">JVM </w:t>
            </w:r>
            <w:r>
              <w:rPr>
                <w:rFonts w:eastAsia="Gulim"/>
                <w:lang w:val="ru-RU" w:eastAsia="ko-KR"/>
              </w:rPr>
              <w:t>Сеул</w:t>
            </w:r>
          </w:p>
        </w:tc>
        <w:tc>
          <w:tcPr>
            <w:tcW w:w="2192" w:type="dxa"/>
          </w:tcPr>
          <w:p w14:paraId="054DFF5E" w14:textId="77344FFD" w:rsidR="00966901" w:rsidRPr="00594CA7" w:rsidRDefault="00594CA7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Официальный </w:t>
            </w:r>
            <w:r w:rsidR="00D273CB">
              <w:rPr>
                <w:lang w:val="ru-RU"/>
              </w:rPr>
              <w:t xml:space="preserve">представитель </w:t>
            </w:r>
            <w:r w:rsidR="00D273CB">
              <w:t>Aster</w:t>
            </w:r>
            <w:r>
              <w:t xml:space="preserve"> Project</w:t>
            </w:r>
          </w:p>
        </w:tc>
        <w:tc>
          <w:tcPr>
            <w:tcW w:w="2061" w:type="dxa"/>
          </w:tcPr>
          <w:p w14:paraId="1828E0C1" w14:textId="77777777" w:rsidR="00594CA7" w:rsidRPr="00125137" w:rsidRDefault="00594CA7" w:rsidP="00594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lang w:val="ru-RU"/>
              </w:rPr>
            </w:pPr>
            <w:r w:rsidRPr="00125137">
              <w:rPr>
                <w:color w:val="EE0000"/>
                <w:lang w:val="ru-RU"/>
              </w:rPr>
              <w:t>КГП на ПХВ "Центр перинатологии и детской кардиохирургии"</w:t>
            </w:r>
          </w:p>
          <w:p w14:paraId="1C4A710C" w14:textId="77777777" w:rsidR="00966901" w:rsidRPr="00594CA7" w:rsidRDefault="00966901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363" w:type="dxa"/>
          </w:tcPr>
          <w:p w14:paraId="6EDFA02A" w14:textId="443713C7" w:rsidR="00966901" w:rsidRPr="00594CA7" w:rsidRDefault="00594CA7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ulim"/>
                <w:lang w:val="ru-RU" w:eastAsia="ko-KR"/>
              </w:rPr>
            </w:pPr>
            <w:r>
              <w:rPr>
                <w:rFonts w:eastAsia="Gulim"/>
                <w:lang w:val="ru-RU" w:eastAsia="ko-KR"/>
              </w:rPr>
              <w:t>Сеул</w:t>
            </w:r>
          </w:p>
        </w:tc>
        <w:tc>
          <w:tcPr>
            <w:tcW w:w="1413" w:type="dxa"/>
          </w:tcPr>
          <w:p w14:paraId="14105E0D" w14:textId="10714028" w:rsidR="00966901" w:rsidRPr="00594CA7" w:rsidRDefault="00594CA7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Алматы</w:t>
            </w:r>
          </w:p>
        </w:tc>
        <w:tc>
          <w:tcPr>
            <w:tcW w:w="1760" w:type="dxa"/>
          </w:tcPr>
          <w:p w14:paraId="52F4D6B0" w14:textId="2B273856" w:rsidR="00966901" w:rsidRPr="00171382" w:rsidRDefault="00171382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ulim"/>
                <w:lang w:val="ru-RU" w:eastAsia="ko-KR"/>
              </w:rPr>
            </w:pPr>
            <w:r>
              <w:rPr>
                <w:rFonts w:eastAsia="Gulim"/>
                <w:lang w:eastAsia="ko-KR"/>
              </w:rPr>
              <w:t>EXW</w:t>
            </w:r>
            <w:r>
              <w:rPr>
                <w:rFonts w:eastAsia="Gulim" w:hint="eastAsia"/>
                <w:lang w:eastAsia="ko-KR"/>
              </w:rPr>
              <w:t xml:space="preserve"> </w:t>
            </w:r>
            <w:r>
              <w:rPr>
                <w:rFonts w:eastAsia="Gulim"/>
                <w:lang w:val="ru-RU" w:eastAsia="ko-KR"/>
              </w:rPr>
              <w:t>Суел</w:t>
            </w:r>
          </w:p>
        </w:tc>
      </w:tr>
    </w:tbl>
    <w:tbl>
      <w:tblPr>
        <w:tblW w:w="10358" w:type="dxa"/>
        <w:tblLook w:val="04A0" w:firstRow="1" w:lastRow="0" w:firstColumn="1" w:lastColumn="0" w:noHBand="0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774"/>
        <w:gridCol w:w="4151"/>
        <w:gridCol w:w="1426"/>
        <w:gridCol w:w="4007"/>
      </w:tblGrid>
      <w:tr w:rsidR="00D273CB" w14:paraId="79836200" w14:textId="77777777" w:rsidTr="00714D39">
        <w:trPr>
          <w:trHeight w:val="31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14:paraId="7608FA50" w14:textId="77777777" w:rsidR="00D273CB" w:rsidRDefault="00D273CB">
            <w:pPr>
              <w:ind w:firstLineChars="200" w:firstLine="368"/>
              <w:jc w:val="right"/>
              <w:rPr>
                <w:rFonts w:ascii="Roboto" w:hAnsi="Roboto"/>
                <w:spacing w:val="0"/>
              </w:rPr>
            </w:pPr>
            <w:r>
              <w:rPr>
                <w:rFonts w:ascii="Roboto" w:hAnsi="Roboto"/>
              </w:rPr>
              <w:t>ID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14:paraId="5177C96B" w14:textId="7218A3B9" w:rsidR="00D273CB" w:rsidRPr="00D273CB" w:rsidRDefault="00D273CB">
            <w:pPr>
              <w:rPr>
                <w:rFonts w:ascii="Roboto" w:hAnsi="Roboto"/>
                <w:lang w:val="ru-RU"/>
              </w:rPr>
            </w:pPr>
            <w:r>
              <w:rPr>
                <w:rFonts w:ascii="Roboto" w:hAnsi="Roboto"/>
                <w:lang w:val="ru-RU"/>
              </w:rPr>
              <w:t>Наименование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14:paraId="7B76FF89" w14:textId="77777777" w:rsidR="00D273CB" w:rsidRDefault="00D273CB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кол-во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0F0"/>
            <w:hideMark/>
          </w:tcPr>
          <w:p w14:paraId="1F3619AA" w14:textId="0CF142DA" w:rsidR="00D273CB" w:rsidRDefault="00D273CB">
            <w:pPr>
              <w:rPr>
                <w:rFonts w:ascii="Roboto" w:hAnsi="Roboto"/>
              </w:rPr>
            </w:pPr>
            <w:r>
              <w:rPr>
                <w:rFonts w:ascii="Roboto" w:hAnsi="Roboto"/>
                <w:lang w:val="ru-RU"/>
              </w:rPr>
              <w:t xml:space="preserve">                                             </w:t>
            </w:r>
            <w:r>
              <w:rPr>
                <w:rFonts w:ascii="Roboto" w:hAnsi="Roboto"/>
              </w:rPr>
              <w:t>Цена (KZT)</w:t>
            </w:r>
          </w:p>
        </w:tc>
      </w:tr>
      <w:tr w:rsidR="00D273CB" w14:paraId="7143C749" w14:textId="77777777" w:rsidTr="00125137">
        <w:trPr>
          <w:trHeight w:val="534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92A3" w14:textId="77777777" w:rsidR="00D273CB" w:rsidRDefault="00D273CB">
            <w:pPr>
              <w:jc w:val="center"/>
              <w:rPr>
                <w:rFonts w:ascii="Roboto" w:hAnsi="Roboto"/>
                <w:color w:val="000000"/>
              </w:rPr>
            </w:pPr>
            <w:r>
              <w:rPr>
                <w:rFonts w:ascii="Roboto" w:hAnsi="Roboto"/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2D3BC6" w14:textId="767F61C5" w:rsidR="00D273CB" w:rsidRP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ascii="Roboto" w:hAnsi="Roboto"/>
                <w:sz w:val="20"/>
                <w:szCs w:val="20"/>
              </w:rPr>
              <w:t>JV</w:t>
            </w:r>
            <w:r w:rsidRPr="00D273CB">
              <w:rPr>
                <w:rFonts w:ascii="Roboto" w:hAnsi="Roboto"/>
                <w:sz w:val="20"/>
                <w:szCs w:val="20"/>
                <w:lang w:val="ru-RU"/>
              </w:rPr>
              <w:t>-45</w:t>
            </w:r>
            <w:r>
              <w:rPr>
                <w:rFonts w:ascii="Roboto" w:hAnsi="Roboto"/>
                <w:sz w:val="20"/>
                <w:szCs w:val="20"/>
              </w:rPr>
              <w:t>RDC</w:t>
            </w:r>
            <w:r w:rsidRPr="00D273CB">
              <w:rPr>
                <w:rFonts w:ascii="Roboto" w:hAnsi="Roboto"/>
                <w:sz w:val="20"/>
                <w:szCs w:val="20"/>
                <w:lang w:val="ru-RU"/>
              </w:rPr>
              <w:t xml:space="preserve"> (</w:t>
            </w:r>
            <w:r w:rsidR="006010C0">
              <w:rPr>
                <w:rFonts w:ascii="Roboto" w:hAnsi="Roboto"/>
                <w:sz w:val="20"/>
                <w:szCs w:val="20"/>
                <w:lang w:val="ru-RU"/>
              </w:rPr>
              <w:t>полуавтоматическая модель</w:t>
            </w:r>
            <w:r w:rsidRPr="00D273CB">
              <w:rPr>
                <w:rFonts w:ascii="Roboto" w:hAnsi="Roboto"/>
                <w:sz w:val="20"/>
                <w:szCs w:val="20"/>
                <w:lang w:val="ru-RU"/>
              </w:rPr>
              <w:t>)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AFC7D" w14:textId="77777777" w:rsidR="00D273CB" w:rsidRDefault="00D273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950DEC" w14:textId="2D6630DE" w:rsidR="00D273CB" w:rsidRDefault="00D273CB">
            <w:pPr>
              <w:rPr>
                <w:rFonts w:ascii="Roboto" w:hAnsi="Roboto"/>
              </w:rPr>
            </w:pPr>
          </w:p>
        </w:tc>
      </w:tr>
      <w:tr w:rsidR="00D273CB" w14:paraId="1FF22F14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13055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81926" w14:textId="77777777" w:rsidR="00D273CB" w:rsidRPr="00D273CB" w:rsidRDefault="00D273CB">
            <w:pPr>
              <w:rPr>
                <w:rFonts w:ascii="Cambria" w:hAnsi="Cambria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sz w:val="22"/>
                <w:szCs w:val="22"/>
              </w:rPr>
              <w:t>Ribbon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(6</w:t>
            </w:r>
            <w:r>
              <w:rPr>
                <w:rFonts w:ascii="Cambria" w:hAnsi="Cambria"/>
                <w:sz w:val="22"/>
                <w:szCs w:val="22"/>
              </w:rPr>
              <w:t>cm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X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300</w:t>
            </w:r>
            <w:r>
              <w:rPr>
                <w:rFonts w:ascii="Cambria" w:hAnsi="Cambria"/>
                <w:sz w:val="22"/>
                <w:szCs w:val="22"/>
              </w:rPr>
              <w:t>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): лента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9B2B4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E96C73" w14:textId="595BCF7A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1BDF106A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C7B1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D9855" w14:textId="77777777" w:rsidR="00D273CB" w:rsidRPr="00D273CB" w:rsidRDefault="00D273CB">
            <w:pPr>
              <w:rPr>
                <w:rFonts w:ascii="Cambria" w:hAnsi="Cambria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sz w:val="22"/>
                <w:szCs w:val="22"/>
              </w:rPr>
              <w:t>Clear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(140</w:t>
            </w:r>
            <w:r>
              <w:rPr>
                <w:rFonts w:ascii="Cambria" w:hAnsi="Cambria"/>
                <w:sz w:val="22"/>
                <w:szCs w:val="22"/>
              </w:rPr>
              <w:t>mm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X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300</w:t>
            </w:r>
            <w:r>
              <w:rPr>
                <w:rFonts w:ascii="Cambria" w:hAnsi="Cambria"/>
                <w:sz w:val="22"/>
                <w:szCs w:val="22"/>
              </w:rPr>
              <w:t>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) пакетик прозрачный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79D637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1BAD96" w14:textId="54C134C3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3DBABD18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7079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38B41D" w14:textId="77777777" w:rsidR="00D273CB" w:rsidRPr="00D273CB" w:rsidRDefault="00D273CB">
            <w:pPr>
              <w:rPr>
                <w:rFonts w:ascii="Cambria" w:hAnsi="Cambria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sz w:val="22"/>
                <w:szCs w:val="22"/>
              </w:rPr>
              <w:t>White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(140</w:t>
            </w:r>
            <w:r>
              <w:rPr>
                <w:rFonts w:ascii="Cambria" w:hAnsi="Cambria"/>
                <w:sz w:val="22"/>
                <w:szCs w:val="22"/>
              </w:rPr>
              <w:t>mm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X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 xml:space="preserve"> 300</w:t>
            </w:r>
            <w:r>
              <w:rPr>
                <w:rFonts w:ascii="Cambria" w:hAnsi="Cambria"/>
                <w:sz w:val="22"/>
                <w:szCs w:val="22"/>
              </w:rPr>
              <w:t>M</w:t>
            </w:r>
            <w:r w:rsidRPr="00D273CB">
              <w:rPr>
                <w:rFonts w:ascii="Cambria" w:hAnsi="Cambria"/>
                <w:sz w:val="22"/>
                <w:szCs w:val="22"/>
                <w:lang w:val="ru-RU"/>
              </w:rPr>
              <w:t>) пакетик белый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62946D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E4F5E8" w14:textId="54F72853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3C776AA6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0647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FEB35A" w14:textId="77777777" w:rsidR="00D273CB" w:rsidRDefault="00D273CB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ez-TOK (Автоматический деблистер)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34A35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283CE" w14:textId="338217FB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5AB7DA7B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42F6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6CBD58" w14:textId="77777777" w:rsidR="00D273CB" w:rsidRDefault="00D273CB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I-Rolly (наматывает пакетики)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A8BAFA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19D2C6" w14:textId="1F30483C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04215A02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97BE" w14:textId="77777777" w:rsidR="00D273CB" w:rsidRDefault="00D273CB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B45EA" w14:textId="51C0E64B" w:rsidR="00D273CB" w:rsidRPr="00714D39" w:rsidRDefault="00D273CB">
            <w:pPr>
              <w:rPr>
                <w:rFonts w:ascii="Cambria" w:hAnsi="Cambria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Intipharm CSS+SC 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15FF72" w14:textId="77777777" w:rsidR="00D273CB" w:rsidRDefault="00D273CB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ед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57F4C" w14:textId="267D155F" w:rsidR="00D273CB" w:rsidRDefault="00D273CB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D273CB" w14:paraId="21E63985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E86B893" w14:textId="3717423E" w:rsidR="00D273CB" w:rsidRPr="006A3AEB" w:rsidRDefault="00D273CB">
            <w:pPr>
              <w:rPr>
                <w:rFonts w:ascii="Cambria" w:hAnsi="Cambria"/>
                <w:color w:val="000000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  <w:r w:rsidR="006A3AEB">
              <w:rPr>
                <w:rFonts w:ascii="Cambria" w:hAnsi="Cambria"/>
                <w:color w:val="000000"/>
                <w:sz w:val="22"/>
                <w:szCs w:val="22"/>
                <w:lang w:val="ru-RU"/>
              </w:rPr>
              <w:t>П/П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1639B91" w14:textId="77777777" w:rsidR="00D273CB" w:rsidRPr="00125137" w:rsidRDefault="00D273CB">
            <w:pPr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125137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Итого стоимость оборудования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5540469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339F7DA" w14:textId="37DD696C" w:rsidR="00D273CB" w:rsidRDefault="00D273CB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D273CB" w14:paraId="0AE91C7B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95632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C7C73" w14:textId="77777777" w:rsidR="00D273CB" w:rsidRPr="00D273CB" w:rsidRDefault="00D273CB">
            <w:pPr>
              <w:rPr>
                <w:rFonts w:ascii="Cambria" w:hAnsi="Cambria"/>
                <w:color w:val="000000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  <w:lang w:val="ru-KZ"/>
              </w:rPr>
              <w:t>Сопровождение НПА и государственных закупок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F4222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 услуга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03F2" w14:textId="078E296B" w:rsidR="00D273CB" w:rsidRDefault="00D273CB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D273CB" w14:paraId="74C0D9FE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4BB0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270D6" w14:textId="77777777" w:rsidR="00D273CB" w:rsidRPr="00D273CB" w:rsidRDefault="00D273CB">
            <w:pPr>
              <w:rPr>
                <w:rFonts w:ascii="Cambria" w:hAnsi="Cambria"/>
                <w:color w:val="000000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  <w:lang w:val="ru-KZ"/>
              </w:rPr>
              <w:t>Установка, монтаж и дополнительная оснастка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6F89AD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 услуга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73B7" w14:textId="0EC54B6F" w:rsidR="00D273CB" w:rsidRDefault="00D273CB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D273CB" w14:paraId="6344D912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CD0D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2353B" w14:textId="77777777" w:rsidR="00D273CB" w:rsidRPr="00D273CB" w:rsidRDefault="00D273CB">
            <w:pPr>
              <w:rPr>
                <w:rFonts w:ascii="Cambria" w:hAnsi="Cambria"/>
                <w:color w:val="000000"/>
                <w:sz w:val="22"/>
                <w:szCs w:val="22"/>
                <w:lang w:val="ru-RU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  <w:lang w:val="ru-KZ"/>
              </w:rPr>
              <w:t>IT-интеграция, документация и обучение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0D32D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1 услуга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24EC6" w14:textId="3C8E4262" w:rsidR="00D273CB" w:rsidRDefault="00D273CB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D273CB" w14:paraId="0C04ADD5" w14:textId="77777777" w:rsidTr="00125137">
        <w:trPr>
          <w:trHeight w:val="279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3486AE4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C39A77C" w14:textId="77777777" w:rsidR="00D273CB" w:rsidRPr="00125137" w:rsidRDefault="00D273CB">
            <w:pPr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</w:pPr>
            <w:r w:rsidRPr="00125137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Стоимость услуг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ADB2725" w14:textId="77777777" w:rsidR="00D273CB" w:rsidRDefault="00D273CB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479B43F" w14:textId="43850471" w:rsidR="00D273CB" w:rsidRDefault="00D273CB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D273CB" w14:paraId="05A32C54" w14:textId="77777777" w:rsidTr="00714D39">
        <w:trPr>
          <w:trHeight w:val="3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68CC" w14:textId="77777777" w:rsidR="00D273CB" w:rsidRDefault="00D273CB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183A" w14:textId="77777777" w:rsidR="00D273CB" w:rsidRDefault="00D273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Всего стоимость проекта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32CD" w14:textId="77777777" w:rsidR="00D273CB" w:rsidRDefault="00D273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B220" w14:textId="61084C8C" w:rsidR="00D273CB" w:rsidRDefault="00D273CB" w:rsidP="00D273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</w:t>
            </w:r>
          </w:p>
        </w:tc>
      </w:tr>
    </w:tbl>
    <w:tbl>
      <w:tblPr>
        <w:tblStyle w:val="11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17"/>
        <w:gridCol w:w="6263"/>
        <w:gridCol w:w="2268"/>
      </w:tblGrid>
      <w:tr w:rsidR="00D273CB" w14:paraId="59281D15" w14:textId="77777777" w:rsidTr="00D70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tcW w:w="1817" w:type="dxa"/>
          </w:tcPr>
          <w:p w14:paraId="72C6D358" w14:textId="77777777" w:rsidR="00D273CB" w:rsidRDefault="00D273C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BB8CCF23F267425FB28B8960BEE0E9CC"/>
            </w:placeholder>
            <w:temporary/>
            <w:showingPlcHdr/>
            <w15:appearance w15:val="hidden"/>
          </w:sdtPr>
          <w:sdtEndPr/>
          <w:sdtContent>
            <w:tc>
              <w:tcPr>
                <w:tcW w:w="6263" w:type="dxa"/>
                <w:tcBorders>
                  <w:right w:val="single" w:sz="4" w:space="0" w:color="A6A6A6" w:themeColor="background1" w:themeShade="A6"/>
                </w:tcBorders>
              </w:tcPr>
              <w:p w14:paraId="50A6D3CC" w14:textId="77777777" w:rsidR="00D273CB" w:rsidRDefault="00D273CB">
                <w:pPr>
                  <w:pStyle w:val="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2268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2B182AA1" w14:textId="166D8D79" w:rsidR="00D273CB" w:rsidRDefault="00D273CB">
            <w:pPr>
              <w:pStyle w:val="Amount"/>
              <w:spacing w:line="264" w:lineRule="auto"/>
            </w:pPr>
          </w:p>
        </w:tc>
      </w:tr>
      <w:tr w:rsidR="00D273CB" w14:paraId="62F48A67" w14:textId="77777777" w:rsidTr="00D7024C">
        <w:tc>
          <w:tcPr>
            <w:tcW w:w="1817" w:type="dxa"/>
          </w:tcPr>
          <w:p w14:paraId="72F08A1D" w14:textId="77777777" w:rsidR="00D273CB" w:rsidRDefault="00D273CB">
            <w:pPr>
              <w:spacing w:line="264" w:lineRule="auto"/>
            </w:pPr>
          </w:p>
        </w:tc>
        <w:tc>
          <w:tcPr>
            <w:tcW w:w="6263" w:type="dxa"/>
            <w:tcBorders>
              <w:right w:val="single" w:sz="4" w:space="0" w:color="A6A6A6" w:themeColor="background1" w:themeShade="A6"/>
            </w:tcBorders>
          </w:tcPr>
          <w:p w14:paraId="10EF726C" w14:textId="15A00245" w:rsidR="00D273CB" w:rsidRDefault="00D273CB">
            <w:pPr>
              <w:pStyle w:val="2"/>
              <w:spacing w:line="264" w:lineRule="auto"/>
              <w:outlineLvl w:val="1"/>
            </w:pPr>
            <w:r>
              <w:rPr>
                <w:lang w:val="ru-RU"/>
              </w:rPr>
              <w:t>НДС</w:t>
            </w:r>
          </w:p>
        </w:tc>
        <w:tc>
          <w:tcPr>
            <w:tcW w:w="22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D0564B0" w14:textId="3802CCCA" w:rsidR="00D273CB" w:rsidRPr="00D7024C" w:rsidRDefault="00D7024C">
            <w:pPr>
              <w:pStyle w:val="Amount"/>
              <w:spacing w:line="264" w:lineRule="auto"/>
              <w:rPr>
                <w:lang w:val="ru-RU"/>
              </w:rPr>
            </w:pPr>
            <w:r>
              <w:rPr>
                <w:lang w:val="ru-RU"/>
              </w:rPr>
              <w:t>По факту поставки</w:t>
            </w:r>
          </w:p>
        </w:tc>
      </w:tr>
      <w:tr w:rsidR="00D273CB" w14:paraId="6921438E" w14:textId="77777777" w:rsidTr="00D7024C">
        <w:tc>
          <w:tcPr>
            <w:tcW w:w="1817" w:type="dxa"/>
          </w:tcPr>
          <w:p w14:paraId="5A6E82C8" w14:textId="77777777" w:rsidR="00D273CB" w:rsidRDefault="00D273CB">
            <w:pPr>
              <w:spacing w:line="264" w:lineRule="auto"/>
            </w:pPr>
          </w:p>
        </w:tc>
        <w:tc>
          <w:tcPr>
            <w:tcW w:w="6263" w:type="dxa"/>
            <w:tcBorders>
              <w:right w:val="single" w:sz="4" w:space="0" w:color="A6A6A6" w:themeColor="background1" w:themeShade="A6"/>
            </w:tcBorders>
          </w:tcPr>
          <w:p w14:paraId="5C9C2C0A" w14:textId="41511A53" w:rsidR="00D273CB" w:rsidRDefault="00D273CB">
            <w:pPr>
              <w:pStyle w:val="2"/>
              <w:spacing w:line="264" w:lineRule="auto"/>
              <w:outlineLvl w:val="1"/>
            </w:pPr>
            <w:r>
              <w:rPr>
                <w:lang w:val="ru-RU"/>
              </w:rPr>
              <w:t xml:space="preserve">доставка </w:t>
            </w:r>
          </w:p>
        </w:tc>
        <w:tc>
          <w:tcPr>
            <w:tcW w:w="22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6E525F5C" w14:textId="2984035D" w:rsidR="00D273CB" w:rsidRPr="00D7024C" w:rsidRDefault="00D7024C">
            <w:pPr>
              <w:pStyle w:val="Amount"/>
              <w:spacing w:line="264" w:lineRule="auto"/>
              <w:rPr>
                <w:lang w:val="ru-RU"/>
              </w:rPr>
            </w:pPr>
            <w:r>
              <w:rPr>
                <w:lang w:val="ru-RU"/>
              </w:rPr>
              <w:t>По факту поставки</w:t>
            </w:r>
          </w:p>
        </w:tc>
      </w:tr>
      <w:tr w:rsidR="00D273CB" w14:paraId="22EB1215" w14:textId="77777777" w:rsidTr="00D7024C">
        <w:tc>
          <w:tcPr>
            <w:tcW w:w="1817" w:type="dxa"/>
          </w:tcPr>
          <w:p w14:paraId="3C299798" w14:textId="77777777" w:rsidR="00D273CB" w:rsidRDefault="00D273CB">
            <w:pPr>
              <w:spacing w:line="264" w:lineRule="auto"/>
            </w:pPr>
          </w:p>
        </w:tc>
        <w:tc>
          <w:tcPr>
            <w:tcW w:w="6263" w:type="dxa"/>
            <w:tcBorders>
              <w:right w:val="single" w:sz="4" w:space="0" w:color="A6A6A6" w:themeColor="background1" w:themeShade="A6"/>
            </w:tcBorders>
          </w:tcPr>
          <w:p w14:paraId="22A98979" w14:textId="2034843E" w:rsidR="00D273CB" w:rsidRDefault="00D273CB">
            <w:pPr>
              <w:pStyle w:val="2"/>
              <w:spacing w:line="264" w:lineRule="auto"/>
              <w:outlineLvl w:val="1"/>
            </w:pPr>
            <w:r>
              <w:rPr>
                <w:lang w:val="ru-RU"/>
              </w:rPr>
              <w:t>Всего</w:t>
            </w:r>
          </w:p>
        </w:tc>
        <w:tc>
          <w:tcPr>
            <w:tcW w:w="22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D0BA5F8" w14:textId="03D9230B" w:rsidR="00D273CB" w:rsidRDefault="00D273CB">
            <w:pPr>
              <w:pStyle w:val="Amount"/>
              <w:spacing w:line="264" w:lineRule="auto"/>
            </w:pPr>
          </w:p>
        </w:tc>
      </w:tr>
    </w:tbl>
    <w:p w14:paraId="2C119B25" w14:textId="3E2809C8" w:rsidR="00837ECD" w:rsidRPr="00837ECD" w:rsidRDefault="00D273CB" w:rsidP="00D273CB">
      <w:pPr>
        <w:pStyle w:val="Instructions"/>
      </w:pPr>
      <w:r>
        <w:rPr>
          <w:lang w:val="ru-RU"/>
        </w:rPr>
        <w:t>Условия</w:t>
      </w:r>
      <w:r w:rsidRPr="005C73C8">
        <w:t xml:space="preserve"> </w:t>
      </w:r>
      <w:r>
        <w:rPr>
          <w:lang w:val="ru-RU"/>
        </w:rPr>
        <w:t>оплаты</w:t>
      </w:r>
      <w:r w:rsidRPr="005C73C8">
        <w:t xml:space="preserve"> 100% </w:t>
      </w:r>
      <w:r>
        <w:rPr>
          <w:lang w:val="ru-RU"/>
        </w:rPr>
        <w:t>предоплата</w:t>
      </w:r>
      <w:r w:rsidR="005C73C8" w:rsidRPr="005C73C8">
        <w:t xml:space="preserve">                                                                                    </w:t>
      </w:r>
    </w:p>
    <w:sectPr w:rsidR="00837ECD" w:rsidRPr="00837E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2E8A5" w14:textId="77777777" w:rsidR="00A2338A" w:rsidRDefault="00A2338A">
      <w:pPr>
        <w:spacing w:line="240" w:lineRule="auto"/>
      </w:pPr>
      <w:r>
        <w:separator/>
      </w:r>
    </w:p>
  </w:endnote>
  <w:endnote w:type="continuationSeparator" w:id="0">
    <w:p w14:paraId="2C328C15" w14:textId="77777777" w:rsidR="00A2338A" w:rsidRDefault="00A23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Roboto-Bold">
    <w:altName w:val="Roboto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FFA4D" w14:textId="77777777" w:rsidR="00BB4862" w:rsidRDefault="00BB486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951B0F" w14:textId="77777777" w:rsidR="008049DB" w:rsidRDefault="006A3739">
        <w:pPr>
          <w:pStyle w:val="ac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39D1E" w14:textId="77777777" w:rsidR="00BB4862" w:rsidRDefault="00BB486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15ABA" w14:textId="77777777" w:rsidR="00A2338A" w:rsidRDefault="00A2338A">
      <w:pPr>
        <w:spacing w:line="240" w:lineRule="auto"/>
      </w:pPr>
      <w:r>
        <w:separator/>
      </w:r>
    </w:p>
  </w:footnote>
  <w:footnote w:type="continuationSeparator" w:id="0">
    <w:p w14:paraId="160882BC" w14:textId="77777777" w:rsidR="00A2338A" w:rsidRDefault="00A233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C0520" w14:textId="77777777" w:rsidR="00BB4862" w:rsidRDefault="00BB486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FF0DD0" w14:textId="77777777" w:rsidR="00BB4862" w:rsidRDefault="00BB486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7FFD0" w14:textId="77777777" w:rsidR="00BB4862" w:rsidRDefault="00BB486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382"/>
    <w:rsid w:val="00055AF8"/>
    <w:rsid w:val="000C7C2E"/>
    <w:rsid w:val="00125137"/>
    <w:rsid w:val="00136632"/>
    <w:rsid w:val="00171382"/>
    <w:rsid w:val="001B74B1"/>
    <w:rsid w:val="002558FA"/>
    <w:rsid w:val="0025603B"/>
    <w:rsid w:val="00323F56"/>
    <w:rsid w:val="003667F4"/>
    <w:rsid w:val="00594CA7"/>
    <w:rsid w:val="005C73C8"/>
    <w:rsid w:val="006010C0"/>
    <w:rsid w:val="00616194"/>
    <w:rsid w:val="006A3739"/>
    <w:rsid w:val="006A3AEB"/>
    <w:rsid w:val="00714D39"/>
    <w:rsid w:val="007577D4"/>
    <w:rsid w:val="00793AFB"/>
    <w:rsid w:val="007C55D9"/>
    <w:rsid w:val="007D3668"/>
    <w:rsid w:val="008049DB"/>
    <w:rsid w:val="00837ECD"/>
    <w:rsid w:val="00907574"/>
    <w:rsid w:val="00934F6F"/>
    <w:rsid w:val="00941F0B"/>
    <w:rsid w:val="00964784"/>
    <w:rsid w:val="00966901"/>
    <w:rsid w:val="00981A82"/>
    <w:rsid w:val="00A2338A"/>
    <w:rsid w:val="00A93410"/>
    <w:rsid w:val="00B76A92"/>
    <w:rsid w:val="00BB4862"/>
    <w:rsid w:val="00BF2506"/>
    <w:rsid w:val="00C3067E"/>
    <w:rsid w:val="00CE7F7E"/>
    <w:rsid w:val="00CF07F2"/>
    <w:rsid w:val="00D273CB"/>
    <w:rsid w:val="00D45ADD"/>
    <w:rsid w:val="00D7024C"/>
    <w:rsid w:val="00D934CD"/>
    <w:rsid w:val="00E14D1D"/>
    <w:rsid w:val="00E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AE3073"/>
  <w15:chartTrackingRefBased/>
  <w15:docId w15:val="{5F0BD9EA-B615-44A6-BC8E-67A00CA7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67F4"/>
    <w:rPr>
      <w:spacing w:val="4"/>
    </w:rPr>
  </w:style>
  <w:style w:type="paragraph" w:styleId="1">
    <w:name w:val="heading 1"/>
    <w:basedOn w:val="a"/>
    <w:link w:val="10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2">
    <w:name w:val="heading 2"/>
    <w:basedOn w:val="a"/>
    <w:link w:val="20"/>
    <w:uiPriority w:val="1"/>
    <w:qFormat/>
    <w:pPr>
      <w:jc w:val="right"/>
      <w:outlineLvl w:val="1"/>
    </w:pPr>
    <w:rPr>
      <w:caps/>
    </w:rPr>
  </w:style>
  <w:style w:type="paragraph" w:styleId="3">
    <w:name w:val="heading 3"/>
    <w:basedOn w:val="a"/>
    <w:link w:val="30"/>
    <w:uiPriority w:val="1"/>
    <w:qFormat/>
    <w:pPr>
      <w:outlineLvl w:val="2"/>
    </w:pPr>
    <w:rPr>
      <w:b/>
      <w:caps/>
      <w:szCs w:val="16"/>
    </w:rPr>
  </w:style>
  <w:style w:type="paragraph" w:styleId="4">
    <w:name w:val="heading 4"/>
    <w:basedOn w:val="a"/>
    <w:link w:val="40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semiHidden/>
    <w:unhideWhenUsed/>
    <w:qFormat/>
    <w:rPr>
      <w:b/>
      <w:bCs/>
      <w:i/>
      <w:iCs/>
      <w:spacing w:val="0"/>
    </w:rPr>
  </w:style>
  <w:style w:type="character" w:styleId="a4">
    <w:name w:val="Intense Reference"/>
    <w:basedOn w:val="a0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10">
    <w:name w:val="Заголовок 1 Знак"/>
    <w:basedOn w:val="a0"/>
    <w:link w:val="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20">
    <w:name w:val="Заголовок 2 Знак"/>
    <w:basedOn w:val="a0"/>
    <w:link w:val="2"/>
    <w:uiPriority w:val="1"/>
    <w:rPr>
      <w:rFonts w:cs="Times New Roman"/>
      <w:caps/>
      <w:sz w:val="18"/>
      <w:szCs w:val="18"/>
      <w:lang w:eastAsia="en-US"/>
    </w:rPr>
  </w:style>
  <w:style w:type="character" w:customStyle="1" w:styleId="30">
    <w:name w:val="Заголовок 3 Знак"/>
    <w:basedOn w:val="a0"/>
    <w:link w:val="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a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a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a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a"/>
    <w:next w:val="a"/>
    <w:uiPriority w:val="9"/>
    <w:unhideWhenUsed/>
    <w:qFormat/>
    <w:pPr>
      <w:spacing w:before="600"/>
      <w:jc w:val="center"/>
    </w:pPr>
    <w:rPr>
      <w:b/>
      <w:caps/>
    </w:rPr>
  </w:style>
  <w:style w:type="paragraph" w:styleId="a5">
    <w:name w:val="Title"/>
    <w:basedOn w:val="a"/>
    <w:link w:val="a6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a6">
    <w:name w:val="Заголовок Знак"/>
    <w:basedOn w:val="a0"/>
    <w:link w:val="a5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a7">
    <w:name w:val="Grid Table Light"/>
    <w:basedOn w:val="a1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header"/>
    <w:basedOn w:val="a"/>
    <w:link w:val="ab"/>
    <w:uiPriority w:val="99"/>
    <w:unhideWhenUsed/>
    <w:pPr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Pr>
      <w:rFonts w:cs="Times New Roman"/>
      <w:sz w:val="18"/>
      <w:szCs w:val="18"/>
      <w:lang w:eastAsia="en-US"/>
    </w:rPr>
  </w:style>
  <w:style w:type="paragraph" w:styleId="ac">
    <w:name w:val="footer"/>
    <w:basedOn w:val="a"/>
    <w:link w:val="ad"/>
    <w:uiPriority w:val="99"/>
    <w:unhideWhenUsed/>
    <w:pPr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Pr>
      <w:rFonts w:cs="Times New Roman"/>
      <w:sz w:val="18"/>
      <w:szCs w:val="18"/>
      <w:lang w:eastAsia="en-US"/>
    </w:rPr>
  </w:style>
  <w:style w:type="table" w:styleId="11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a"/>
    <w:uiPriority w:val="5"/>
    <w:qFormat/>
    <w:pPr>
      <w:jc w:val="center"/>
    </w:pPr>
  </w:style>
  <w:style w:type="character" w:customStyle="1" w:styleId="40">
    <w:name w:val="Заголовок 4 Знак"/>
    <w:basedOn w:val="a0"/>
    <w:link w:val="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50">
    <w:name w:val="Заголовок 5 Знак"/>
    <w:basedOn w:val="a0"/>
    <w:link w:val="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60">
    <w:name w:val="Заголовок 6 Знак"/>
    <w:basedOn w:val="a0"/>
    <w:link w:val="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70">
    <w:name w:val="Заголовок 7 Знак"/>
    <w:basedOn w:val="a0"/>
    <w:link w:val="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80">
    <w:name w:val="Заголовок 8 Знак"/>
    <w:basedOn w:val="a0"/>
    <w:link w:val="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90">
    <w:name w:val="Заголовок 9 Знак"/>
    <w:basedOn w:val="a0"/>
    <w:link w:val="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ae">
    <w:name w:val="Intense Emphasis"/>
    <w:basedOn w:val="a0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af1">
    <w:name w:val="Block Text"/>
    <w:basedOn w:val="a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a0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-1">
    <w:name w:val="Grid Table 1 Light"/>
    <w:basedOn w:val="a1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Table Subtle 2"/>
    <w:basedOn w:val="a1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2">
    <w:name w:val="Hyperlink"/>
    <w:basedOn w:val="a0"/>
    <w:uiPriority w:val="99"/>
    <w:unhideWhenUsed/>
    <w:rsid w:val="001713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ster-project.kz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2gis.kz/almaty/geo/9430047375042719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sel\AppData\Local\Microsoft\Office\16.0\DTS\ru-KZ%7bFDDC7869-9A42-4265-A3A2-C223A26926F3%7d\%7b9D28BDFB-03CF-460B-8100-1E15F9EBFD6B%7dTFf1603197-d3d8-44fc-95f7-0445aa29d9afeb04af70_win32-21ff16af797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7C8775B05CA4399BE2A68A2BF57F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946B25-A0C1-4A3B-9767-6C47992E82CB}"/>
      </w:docPartPr>
      <w:docPartBody>
        <w:p w:rsidR="009C7E20" w:rsidRDefault="009C7E20">
          <w:pPr>
            <w:pStyle w:val="67C8775B05CA4399BE2A68A2BF57F452"/>
          </w:pPr>
          <w:r>
            <w:t>Company Name</w:t>
          </w:r>
        </w:p>
      </w:docPartBody>
    </w:docPart>
    <w:docPart>
      <w:docPartPr>
        <w:name w:val="D48A38F834FE4CB3B0F9B0B93B619F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2FD24-F23B-44C2-9401-EBECD4633177}"/>
      </w:docPartPr>
      <w:docPartBody>
        <w:p w:rsidR="009C7E20" w:rsidRDefault="009C7E20">
          <w:pPr>
            <w:pStyle w:val="D48A38F834FE4CB3B0F9B0B93B619FE3"/>
          </w:pPr>
          <w:r>
            <w:t>Date:</w:t>
          </w:r>
        </w:p>
      </w:docPartBody>
    </w:docPart>
    <w:docPart>
      <w:docPartPr>
        <w:name w:val="BB8CCF23F267425FB28B8960BEE0E9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D5493D-4E84-4B42-BB6E-D907A090A052}"/>
      </w:docPartPr>
      <w:docPartBody>
        <w:p w:rsidR="009C7E20" w:rsidRDefault="006F1A09" w:rsidP="006F1A09">
          <w:pPr>
            <w:pStyle w:val="BB8CCF23F267425FB28B8960BEE0E9CC"/>
          </w:pPr>
          <w:r>
            <w:t>SUBTOTAL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Roboto-Bold">
    <w:altName w:val="Roboto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A09"/>
    <w:rsid w:val="00344652"/>
    <w:rsid w:val="006F1A09"/>
    <w:rsid w:val="007C55D9"/>
    <w:rsid w:val="009C7E20"/>
    <w:rsid w:val="00B33861"/>
    <w:rsid w:val="00D4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C8775B05CA4399BE2A68A2BF57F452">
    <w:name w:val="67C8775B05CA4399BE2A68A2BF57F452"/>
  </w:style>
  <w:style w:type="paragraph" w:customStyle="1" w:styleId="D48A38F834FE4CB3B0F9B0B93B619FE3">
    <w:name w:val="D48A38F834FE4CB3B0F9B0B93B619FE3"/>
  </w:style>
  <w:style w:type="paragraph" w:customStyle="1" w:styleId="BB8CCF23F267425FB28B8960BEE0E9CC">
    <w:name w:val="BB8CCF23F267425FB28B8960BEE0E9CC"/>
    <w:rsid w:val="006F1A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{9D28BDFB-03CF-460B-8100-1E15F9EBFD6B}TFf1603197-d3d8-44fc-95f7-0445aa29d9afeb04af70_win32-21ff16af797d</Template>
  <TotalTime>2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Aster Project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Assel Nurumbetova</dc:creator>
  <cp:keywords/>
  <dc:description/>
  <cp:lastModifiedBy>Админ</cp:lastModifiedBy>
  <cp:revision>2</cp:revision>
  <dcterms:created xsi:type="dcterms:W3CDTF">2026-05-04T04:03:00Z</dcterms:created>
  <dcterms:modified xsi:type="dcterms:W3CDTF">2026-05-04T04:03:00Z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